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D68" w:rsidRPr="005B7D68" w:rsidRDefault="005B7D68" w:rsidP="00F063D1">
      <w:pPr>
        <w:jc w:val="center"/>
        <w:rPr>
          <w:b/>
          <w:color w:val="5F497A" w:themeColor="accent4" w:themeShade="BF"/>
          <w:sz w:val="32"/>
          <w:szCs w:val="32"/>
        </w:rPr>
      </w:pPr>
      <w:r w:rsidRPr="005B7D68">
        <w:rPr>
          <w:b/>
          <w:color w:val="5F497A" w:themeColor="accent4" w:themeShade="BF"/>
          <w:sz w:val="32"/>
          <w:szCs w:val="32"/>
        </w:rPr>
        <w:t xml:space="preserve"> A CRM APPLICATION OF SCHOOL / COLLEGE</w:t>
      </w:r>
    </w:p>
    <w:p w:rsidR="00254141" w:rsidRPr="00F063D1" w:rsidRDefault="00235D97" w:rsidP="00F063D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 REPORT</w:t>
      </w:r>
      <w:r w:rsidR="00F063D1" w:rsidRPr="00F063D1">
        <w:rPr>
          <w:b/>
          <w:sz w:val="32"/>
          <w:szCs w:val="32"/>
        </w:rPr>
        <w:t xml:space="preserve"> TEMPLATE</w:t>
      </w:r>
    </w:p>
    <w:p w:rsidR="00F063D1" w:rsidRDefault="00F063D1" w:rsidP="00F063D1">
      <w:pPr>
        <w:jc w:val="both"/>
      </w:pPr>
    </w:p>
    <w:p w:rsidR="00F063D1" w:rsidRDefault="00F063D1" w:rsidP="00F063D1">
      <w:pPr>
        <w:jc w:val="both"/>
      </w:pPr>
    </w:p>
    <w:p w:rsidR="00F063D1" w:rsidRDefault="00F063D1" w:rsidP="00F063D1">
      <w:pPr>
        <w:jc w:val="both"/>
      </w:pPr>
    </w:p>
    <w:p w:rsidR="00F063D1" w:rsidRPr="005B7D68" w:rsidRDefault="00F063D1" w:rsidP="00F063D1">
      <w:pPr>
        <w:jc w:val="both"/>
        <w:rPr>
          <w:b/>
          <w:color w:val="000000" w:themeColor="text1"/>
        </w:rPr>
      </w:pPr>
      <w:r w:rsidRPr="005B7D68">
        <w:rPr>
          <w:b/>
          <w:color w:val="000000" w:themeColor="text1"/>
        </w:rPr>
        <w:t>1.      INTRODUCTION</w:t>
      </w:r>
    </w:p>
    <w:p w:rsidR="00F063D1" w:rsidRDefault="00F063D1" w:rsidP="00F063D1">
      <w:pPr>
        <w:jc w:val="both"/>
        <w:rPr>
          <w:b/>
        </w:rPr>
      </w:pPr>
      <w:r>
        <w:rPr>
          <w:b/>
        </w:rPr>
        <w:t>1.1        Overview</w:t>
      </w:r>
    </w:p>
    <w:p w:rsidR="00F063D1" w:rsidRPr="00F063D1" w:rsidRDefault="00F063D1" w:rsidP="00F063D1">
      <w:pPr>
        <w:rPr>
          <w:i/>
        </w:rPr>
      </w:pPr>
      <w:r>
        <w:rPr>
          <w:b/>
        </w:rPr>
        <w:t xml:space="preserve">                            </w:t>
      </w:r>
    </w:p>
    <w:p w:rsidR="00F063D1" w:rsidRDefault="004B79D0" w:rsidP="00F063D1">
      <w:pPr>
        <w:tabs>
          <w:tab w:val="left" w:pos="1712"/>
        </w:tabs>
      </w:pPr>
      <w:r>
        <w:t xml:space="preserve">             </w:t>
      </w:r>
      <w:r w:rsidR="00F063D1">
        <w:t>The project aim is to provide real-time knowledge for all the students who have basic knowledge of Salesforce and looking for a real-time project thought .This project will also help those professionals who are in cross-technology and went to switch to Salesforce . With the help of this project they</w:t>
      </w:r>
      <w:r>
        <w:t xml:space="preserve"> will gain knowledge and can include it into their resume as well.</w:t>
      </w:r>
    </w:p>
    <w:p w:rsidR="004B79D0" w:rsidRPr="0069399A" w:rsidRDefault="004B79D0" w:rsidP="00F063D1">
      <w:pPr>
        <w:tabs>
          <w:tab w:val="left" w:pos="1712"/>
        </w:tabs>
        <w:rPr>
          <w:b/>
        </w:rPr>
      </w:pPr>
      <w:r w:rsidRPr="0069399A">
        <w:rPr>
          <w:b/>
        </w:rPr>
        <w:t>1.2         Purpose</w:t>
      </w:r>
    </w:p>
    <w:p w:rsidR="004B79D0" w:rsidRDefault="004B79D0" w:rsidP="00F063D1">
      <w:pPr>
        <w:tabs>
          <w:tab w:val="left" w:pos="1712"/>
        </w:tabs>
      </w:pPr>
      <w:r>
        <w:t xml:space="preserve">               The use of this project is it helps us to maintain and manage the school related problems which further can be modified based on the requirements.</w:t>
      </w:r>
    </w:p>
    <w:p w:rsidR="004B79D0" w:rsidRDefault="004B79D0" w:rsidP="00F063D1">
      <w:pPr>
        <w:tabs>
          <w:tab w:val="left" w:pos="1712"/>
        </w:tabs>
      </w:pPr>
      <w:r>
        <w:t xml:space="preserve">            The achie</w:t>
      </w:r>
      <w:r w:rsidR="0069399A">
        <w:t>vement</w:t>
      </w:r>
      <w:r>
        <w:t xml:space="preserve"> using this project</w:t>
      </w:r>
      <w:r w:rsidR="0069399A">
        <w:t xml:space="preserve"> ,</w:t>
      </w:r>
      <w:r>
        <w:t xml:space="preserve"> Real Time  Salesforce Project ; Object &amp; Relationship in Salesforce ; Profile Users Reports Permission sets ; Reports . </w:t>
      </w:r>
    </w:p>
    <w:p w:rsidR="00CC48B3" w:rsidRPr="00CC48B3" w:rsidRDefault="0069399A" w:rsidP="00F063D1">
      <w:pPr>
        <w:tabs>
          <w:tab w:val="left" w:pos="1712"/>
        </w:tabs>
        <w:rPr>
          <w:b/>
        </w:rPr>
      </w:pPr>
      <w:r w:rsidRPr="00CC48B3">
        <w:rPr>
          <w:b/>
        </w:rPr>
        <w:t>2.       PROBLEM DEFINITION AND DESIGN THINKING</w:t>
      </w:r>
    </w:p>
    <w:p w:rsidR="00CC48B3" w:rsidRPr="00CC48B3" w:rsidRDefault="00CC48B3" w:rsidP="00F063D1">
      <w:pPr>
        <w:tabs>
          <w:tab w:val="left" w:pos="1712"/>
        </w:tabs>
        <w:rPr>
          <w:b/>
        </w:rPr>
      </w:pPr>
      <w:r w:rsidRPr="00CC48B3">
        <w:rPr>
          <w:b/>
        </w:rPr>
        <w:t>2.1      Empathy Map</w:t>
      </w:r>
    </w:p>
    <w:p w:rsidR="0069399A" w:rsidRDefault="00CC48B3" w:rsidP="00F063D1">
      <w:pPr>
        <w:tabs>
          <w:tab w:val="left" w:pos="1712"/>
        </w:tabs>
      </w:pPr>
      <w:r>
        <w:rPr>
          <w:noProof/>
        </w:rPr>
        <w:lastRenderedPageBreak/>
        <w:drawing>
          <wp:inline distT="0" distB="0" distL="0" distR="0">
            <wp:extent cx="4699599" cy="2642750"/>
            <wp:effectExtent l="19050" t="0" r="5751" b="0"/>
            <wp:docPr id="8" name="Picture 10" descr="C:\Users\ADMI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17" cy="264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99A" w:rsidRPr="00D14C9C" w:rsidRDefault="00384408" w:rsidP="00F063D1">
      <w:pPr>
        <w:tabs>
          <w:tab w:val="left" w:pos="1712"/>
        </w:tabs>
        <w:rPr>
          <w:b/>
        </w:rPr>
      </w:pPr>
      <w:r w:rsidRPr="00D14C9C">
        <w:rPr>
          <w:b/>
        </w:rPr>
        <w:t xml:space="preserve">2.2       Idea &amp; Brainstorming map </w:t>
      </w:r>
    </w:p>
    <w:tbl>
      <w:tblPr>
        <w:tblStyle w:val="TableGrid"/>
        <w:tblW w:w="9440" w:type="dxa"/>
        <w:tblLook w:val="04A0"/>
      </w:tblPr>
      <w:tblGrid>
        <w:gridCol w:w="9576"/>
      </w:tblGrid>
      <w:tr w:rsidR="00384408" w:rsidRPr="00BA1CF5" w:rsidTr="00384408">
        <w:trPr>
          <w:trHeight w:val="5325"/>
        </w:trPr>
        <w:tc>
          <w:tcPr>
            <w:tcW w:w="9440" w:type="dxa"/>
          </w:tcPr>
          <w:p w:rsidR="00384408" w:rsidRPr="00BA1CF5" w:rsidRDefault="00384408" w:rsidP="00F063D1">
            <w:pPr>
              <w:tabs>
                <w:tab w:val="left" w:pos="1712"/>
              </w:tabs>
            </w:pPr>
            <w:r w:rsidRPr="00BA1CF5">
              <w:rPr>
                <w:noProof/>
              </w:rPr>
              <w:drawing>
                <wp:inline distT="0" distB="0" distL="0" distR="0">
                  <wp:extent cx="5943600" cy="3341370"/>
                  <wp:effectExtent l="19050" t="0" r="0" b="0"/>
                  <wp:docPr id="9" name="Picture 8" descr="Screenshot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7)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408" w:rsidRDefault="00B65E60" w:rsidP="00B65E60">
      <w:pPr>
        <w:tabs>
          <w:tab w:val="left" w:pos="3029"/>
        </w:tabs>
      </w:pPr>
      <w:r>
        <w:tab/>
      </w:r>
    </w:p>
    <w:p w:rsidR="00BA1CF5" w:rsidRDefault="00BA1CF5" w:rsidP="00F063D1">
      <w:pPr>
        <w:tabs>
          <w:tab w:val="left" w:pos="1712"/>
        </w:tabs>
      </w:pPr>
    </w:p>
    <w:p w:rsidR="00D14C9C" w:rsidRDefault="00D14C9C" w:rsidP="00F063D1">
      <w:pPr>
        <w:tabs>
          <w:tab w:val="left" w:pos="1712"/>
        </w:tabs>
        <w:rPr>
          <w:b/>
        </w:rPr>
      </w:pPr>
      <w:r w:rsidRPr="00D14C9C">
        <w:rPr>
          <w:b/>
        </w:rPr>
        <w:t xml:space="preserve">3.     </w:t>
      </w:r>
      <w:r w:rsidR="00384408" w:rsidRPr="00D14C9C">
        <w:rPr>
          <w:b/>
        </w:rPr>
        <w:t>RESULT</w:t>
      </w:r>
    </w:p>
    <w:p w:rsidR="00D14C9C" w:rsidRDefault="00D14C9C" w:rsidP="00F063D1">
      <w:pPr>
        <w:tabs>
          <w:tab w:val="left" w:pos="1712"/>
        </w:tabs>
        <w:rPr>
          <w:b/>
        </w:rPr>
      </w:pPr>
      <w:r>
        <w:rPr>
          <w:b/>
        </w:rPr>
        <w:t>3.1      Data model:</w:t>
      </w:r>
    </w:p>
    <w:tbl>
      <w:tblPr>
        <w:tblStyle w:val="TableGrid"/>
        <w:tblW w:w="10298" w:type="dxa"/>
        <w:tblLook w:val="04A0"/>
      </w:tblPr>
      <w:tblGrid>
        <w:gridCol w:w="5149"/>
        <w:gridCol w:w="5149"/>
      </w:tblGrid>
      <w:tr w:rsidR="00BA1CF5" w:rsidTr="00B01B63">
        <w:trPr>
          <w:trHeight w:val="648"/>
        </w:trPr>
        <w:tc>
          <w:tcPr>
            <w:tcW w:w="5149" w:type="dxa"/>
          </w:tcPr>
          <w:p w:rsidR="00BA1CF5" w:rsidRDefault="00BA1CF5" w:rsidP="00F063D1">
            <w:pPr>
              <w:tabs>
                <w:tab w:val="left" w:pos="1712"/>
              </w:tabs>
              <w:rPr>
                <w:b/>
              </w:rPr>
            </w:pPr>
            <w:r>
              <w:rPr>
                <w:b/>
              </w:rPr>
              <w:lastRenderedPageBreak/>
              <w:t>Object name</w:t>
            </w:r>
          </w:p>
        </w:tc>
        <w:tc>
          <w:tcPr>
            <w:tcW w:w="5149" w:type="dxa"/>
          </w:tcPr>
          <w:p w:rsidR="00BA1CF5" w:rsidRDefault="00BA1CF5" w:rsidP="00BA1CF5">
            <w:pPr>
              <w:tabs>
                <w:tab w:val="left" w:pos="1712"/>
              </w:tabs>
              <w:ind w:firstLine="720"/>
              <w:rPr>
                <w:b/>
              </w:rPr>
            </w:pPr>
            <w:r>
              <w:rPr>
                <w:b/>
              </w:rPr>
              <w:t>Fields in the Object</w:t>
            </w:r>
          </w:p>
        </w:tc>
      </w:tr>
      <w:tr w:rsidR="00BA1CF5" w:rsidTr="00B01B63">
        <w:trPr>
          <w:trHeight w:val="1884"/>
        </w:trPr>
        <w:tc>
          <w:tcPr>
            <w:tcW w:w="5149" w:type="dxa"/>
          </w:tcPr>
          <w:p w:rsidR="00BA1CF5" w:rsidRPr="00BA1CF5" w:rsidRDefault="00BA1CF5" w:rsidP="00F063D1">
            <w:pPr>
              <w:tabs>
                <w:tab w:val="left" w:pos="1712"/>
              </w:tabs>
            </w:pPr>
            <w:r>
              <w:t>School</w:t>
            </w:r>
          </w:p>
        </w:tc>
        <w:tc>
          <w:tcPr>
            <w:tcW w:w="5149" w:type="dxa"/>
          </w:tcPr>
          <w:p w:rsidR="00BA1CF5" w:rsidRDefault="00BA1CF5" w:rsidP="00F063D1">
            <w:pPr>
              <w:tabs>
                <w:tab w:val="left" w:pos="1712"/>
              </w:tabs>
              <w:rPr>
                <w:b/>
              </w:rPr>
            </w:pPr>
          </w:p>
          <w:tbl>
            <w:tblPr>
              <w:tblStyle w:val="TableGrid"/>
              <w:tblW w:w="0" w:type="auto"/>
              <w:tblLook w:val="04A0"/>
            </w:tblPr>
            <w:tblGrid>
              <w:gridCol w:w="2459"/>
              <w:gridCol w:w="2459"/>
            </w:tblGrid>
            <w:tr w:rsidR="00B01B63" w:rsidTr="00B01B63">
              <w:tc>
                <w:tcPr>
                  <w:tcW w:w="2459" w:type="dxa"/>
                </w:tcPr>
                <w:p w:rsidR="00B01B63" w:rsidRDefault="00B01B63" w:rsidP="00F063D1">
                  <w:pPr>
                    <w:tabs>
                      <w:tab w:val="left" w:pos="1712"/>
                    </w:tabs>
                    <w:rPr>
                      <w:b/>
                    </w:rPr>
                  </w:pPr>
                  <w:r>
                    <w:rPr>
                      <w:b/>
                    </w:rPr>
                    <w:t>Field label</w:t>
                  </w:r>
                </w:p>
              </w:tc>
              <w:tc>
                <w:tcPr>
                  <w:tcW w:w="2459" w:type="dxa"/>
                </w:tcPr>
                <w:p w:rsidR="00B01B63" w:rsidRDefault="00B01B63" w:rsidP="00F063D1">
                  <w:pPr>
                    <w:tabs>
                      <w:tab w:val="left" w:pos="1712"/>
                    </w:tabs>
                    <w:rPr>
                      <w:b/>
                    </w:rPr>
                  </w:pPr>
                  <w:r>
                    <w:rPr>
                      <w:b/>
                    </w:rPr>
                    <w:t>Data type</w:t>
                  </w:r>
                </w:p>
              </w:tc>
            </w:tr>
            <w:tr w:rsidR="00B01B63" w:rsidTr="00B01B63">
              <w:tc>
                <w:tcPr>
                  <w:tcW w:w="2459" w:type="dxa"/>
                </w:tcPr>
                <w:p w:rsidR="00B01B63" w:rsidRPr="00B65E60" w:rsidRDefault="00B65E60" w:rsidP="00F063D1">
                  <w:pPr>
                    <w:tabs>
                      <w:tab w:val="left" w:pos="1712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Address</w:t>
                  </w:r>
                </w:p>
              </w:tc>
              <w:tc>
                <w:tcPr>
                  <w:tcW w:w="2459" w:type="dxa"/>
                </w:tcPr>
                <w:p w:rsidR="00B01B63" w:rsidRPr="00B65E60" w:rsidRDefault="00B65E60" w:rsidP="00F063D1">
                  <w:pPr>
                    <w:tabs>
                      <w:tab w:val="left" w:pos="1712"/>
                    </w:tabs>
                  </w:pPr>
                  <w:r>
                    <w:t>Text Area</w:t>
                  </w:r>
                </w:p>
              </w:tc>
            </w:tr>
            <w:tr w:rsidR="00B01B63" w:rsidTr="00B01B63">
              <w:tc>
                <w:tcPr>
                  <w:tcW w:w="2459" w:type="dxa"/>
                </w:tcPr>
                <w:p w:rsidR="00B65E60" w:rsidRPr="00B65E60" w:rsidRDefault="00B65E60" w:rsidP="00F063D1">
                  <w:pPr>
                    <w:tabs>
                      <w:tab w:val="left" w:pos="1712"/>
                    </w:tabs>
                  </w:pPr>
                  <w:r>
                    <w:t>District</w:t>
                  </w:r>
                </w:p>
              </w:tc>
              <w:tc>
                <w:tcPr>
                  <w:tcW w:w="2459" w:type="dxa"/>
                </w:tcPr>
                <w:p w:rsidR="00B01B63" w:rsidRPr="00B65E60" w:rsidRDefault="00B65E60" w:rsidP="00F063D1">
                  <w:pPr>
                    <w:tabs>
                      <w:tab w:val="left" w:pos="1712"/>
                    </w:tabs>
                  </w:pPr>
                  <w:r>
                    <w:t>Text Area</w:t>
                  </w:r>
                </w:p>
              </w:tc>
            </w:tr>
            <w:tr w:rsidR="00B01B63" w:rsidTr="00B01B63">
              <w:tc>
                <w:tcPr>
                  <w:tcW w:w="2459" w:type="dxa"/>
                </w:tcPr>
                <w:p w:rsidR="00B01B63" w:rsidRPr="00B65E60" w:rsidRDefault="00B65E60" w:rsidP="00F063D1">
                  <w:pPr>
                    <w:tabs>
                      <w:tab w:val="left" w:pos="1712"/>
                    </w:tabs>
                    <w:rPr>
                      <w:sz w:val="22"/>
                    </w:rPr>
                  </w:pPr>
                  <w:r>
                    <w:rPr>
                      <w:sz w:val="22"/>
                    </w:rPr>
                    <w:t>State</w:t>
                  </w:r>
                </w:p>
              </w:tc>
              <w:tc>
                <w:tcPr>
                  <w:tcW w:w="2459" w:type="dxa"/>
                </w:tcPr>
                <w:p w:rsidR="00B01B63" w:rsidRPr="00B65E60" w:rsidRDefault="00B65E60" w:rsidP="00F063D1">
                  <w:pPr>
                    <w:tabs>
                      <w:tab w:val="left" w:pos="1712"/>
                    </w:tabs>
                  </w:pPr>
                  <w:r>
                    <w:t>Text Area</w:t>
                  </w:r>
                </w:p>
              </w:tc>
            </w:tr>
            <w:tr w:rsidR="00B01B63" w:rsidTr="00B01B63">
              <w:tc>
                <w:tcPr>
                  <w:tcW w:w="2459" w:type="dxa"/>
                </w:tcPr>
                <w:p w:rsidR="00B01B63" w:rsidRPr="00B65E60" w:rsidRDefault="00B65E60" w:rsidP="00F063D1">
                  <w:pPr>
                    <w:tabs>
                      <w:tab w:val="left" w:pos="1712"/>
                    </w:tabs>
                  </w:pPr>
                  <w:r>
                    <w:t>School websites</w:t>
                  </w:r>
                </w:p>
              </w:tc>
              <w:tc>
                <w:tcPr>
                  <w:tcW w:w="2459" w:type="dxa"/>
                </w:tcPr>
                <w:p w:rsidR="00B01B63" w:rsidRPr="00B65E60" w:rsidRDefault="00B65E60" w:rsidP="00F063D1">
                  <w:pPr>
                    <w:tabs>
                      <w:tab w:val="left" w:pos="1712"/>
                    </w:tabs>
                  </w:pPr>
                  <w:r>
                    <w:t>Text Area</w:t>
                  </w:r>
                </w:p>
              </w:tc>
            </w:tr>
          </w:tbl>
          <w:p w:rsidR="00B01B63" w:rsidRDefault="00B01B63" w:rsidP="00F063D1">
            <w:pPr>
              <w:tabs>
                <w:tab w:val="left" w:pos="1712"/>
              </w:tabs>
              <w:rPr>
                <w:b/>
              </w:rPr>
            </w:pPr>
          </w:p>
        </w:tc>
      </w:tr>
      <w:tr w:rsidR="00BA1CF5" w:rsidTr="00B01B63">
        <w:trPr>
          <w:trHeight w:val="2109"/>
        </w:trPr>
        <w:tc>
          <w:tcPr>
            <w:tcW w:w="5149" w:type="dxa"/>
          </w:tcPr>
          <w:p w:rsidR="00BA1CF5" w:rsidRPr="00B01B63" w:rsidRDefault="00B01B63" w:rsidP="00F063D1">
            <w:pPr>
              <w:tabs>
                <w:tab w:val="left" w:pos="1712"/>
              </w:tabs>
            </w:pPr>
            <w:r>
              <w:t>Student</w:t>
            </w:r>
          </w:p>
        </w:tc>
        <w:tc>
          <w:tcPr>
            <w:tcW w:w="5149" w:type="dxa"/>
          </w:tcPr>
          <w:p w:rsidR="00BA1CF5" w:rsidRDefault="00BA1CF5" w:rsidP="00F063D1">
            <w:pPr>
              <w:tabs>
                <w:tab w:val="left" w:pos="1712"/>
              </w:tabs>
              <w:rPr>
                <w:b/>
              </w:rPr>
            </w:pPr>
          </w:p>
          <w:tbl>
            <w:tblPr>
              <w:tblStyle w:val="TableGrid"/>
              <w:tblW w:w="0" w:type="auto"/>
              <w:tblLook w:val="04A0"/>
            </w:tblPr>
            <w:tblGrid>
              <w:gridCol w:w="4918"/>
            </w:tblGrid>
            <w:tr w:rsidR="00B65E60" w:rsidTr="00B65E60">
              <w:tc>
                <w:tcPr>
                  <w:tcW w:w="4918" w:type="dxa"/>
                </w:tcPr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2343"/>
                    <w:gridCol w:w="2344"/>
                  </w:tblGrid>
                  <w:tr w:rsidR="00D035A6" w:rsidTr="00D035A6">
                    <w:tc>
                      <w:tcPr>
                        <w:tcW w:w="2343" w:type="dxa"/>
                      </w:tcPr>
                      <w:p w:rsidR="00D035A6" w:rsidRDefault="00D035A6" w:rsidP="00F063D1">
                        <w:pPr>
                          <w:tabs>
                            <w:tab w:val="left" w:pos="1712"/>
                          </w:tabs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Field label</w:t>
                        </w:r>
                      </w:p>
                    </w:tc>
                    <w:tc>
                      <w:tcPr>
                        <w:tcW w:w="2344" w:type="dxa"/>
                      </w:tcPr>
                      <w:p w:rsidR="00D035A6" w:rsidRDefault="00D035A6" w:rsidP="00F063D1">
                        <w:pPr>
                          <w:tabs>
                            <w:tab w:val="left" w:pos="1712"/>
                          </w:tabs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Data type</w:t>
                        </w:r>
                      </w:p>
                    </w:tc>
                  </w:tr>
                  <w:tr w:rsidR="00D035A6" w:rsidTr="00D035A6">
                    <w:tc>
                      <w:tcPr>
                        <w:tcW w:w="2343" w:type="dxa"/>
                      </w:tcPr>
                      <w:p w:rsidR="00D035A6" w:rsidRPr="00D035A6" w:rsidRDefault="00D035A6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Phone number</w:t>
                        </w:r>
                      </w:p>
                    </w:tc>
                    <w:tc>
                      <w:tcPr>
                        <w:tcW w:w="2344" w:type="dxa"/>
                      </w:tcPr>
                      <w:p w:rsidR="00D035A6" w:rsidRPr="00D035A6" w:rsidRDefault="00235D97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P</w:t>
                        </w:r>
                        <w:r w:rsidR="00D035A6">
                          <w:t>hone</w:t>
                        </w:r>
                      </w:p>
                    </w:tc>
                  </w:tr>
                  <w:tr w:rsidR="00D035A6" w:rsidTr="00D035A6">
                    <w:tc>
                      <w:tcPr>
                        <w:tcW w:w="2343" w:type="dxa"/>
                      </w:tcPr>
                      <w:p w:rsidR="00D035A6" w:rsidRPr="00D035A6" w:rsidRDefault="00D035A6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School</w:t>
                        </w:r>
                      </w:p>
                    </w:tc>
                    <w:tc>
                      <w:tcPr>
                        <w:tcW w:w="2344" w:type="dxa"/>
                      </w:tcPr>
                      <w:p w:rsidR="00D035A6" w:rsidRPr="00D035A6" w:rsidRDefault="00D035A6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Master detail relation</w:t>
                        </w:r>
                      </w:p>
                    </w:tc>
                  </w:tr>
                  <w:tr w:rsidR="00D035A6" w:rsidTr="00D035A6">
                    <w:tc>
                      <w:tcPr>
                        <w:tcW w:w="2343" w:type="dxa"/>
                      </w:tcPr>
                      <w:p w:rsidR="00D035A6" w:rsidRPr="00D035A6" w:rsidRDefault="00D035A6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Result</w:t>
                        </w:r>
                      </w:p>
                    </w:tc>
                    <w:tc>
                      <w:tcPr>
                        <w:tcW w:w="2344" w:type="dxa"/>
                      </w:tcPr>
                      <w:p w:rsidR="00D035A6" w:rsidRPr="00D035A6" w:rsidRDefault="00D035A6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Picklist</w:t>
                        </w:r>
                      </w:p>
                    </w:tc>
                  </w:tr>
                  <w:tr w:rsidR="00D035A6" w:rsidTr="00D035A6">
                    <w:tc>
                      <w:tcPr>
                        <w:tcW w:w="2343" w:type="dxa"/>
                      </w:tcPr>
                      <w:p w:rsidR="00D035A6" w:rsidRPr="00D035A6" w:rsidRDefault="00D035A6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Class</w:t>
                        </w:r>
                      </w:p>
                    </w:tc>
                    <w:tc>
                      <w:tcPr>
                        <w:tcW w:w="2344" w:type="dxa"/>
                      </w:tcPr>
                      <w:p w:rsidR="00D035A6" w:rsidRPr="00D035A6" w:rsidRDefault="00D035A6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Number</w:t>
                        </w:r>
                      </w:p>
                    </w:tc>
                  </w:tr>
                  <w:tr w:rsidR="00D035A6" w:rsidTr="00D035A6">
                    <w:tc>
                      <w:tcPr>
                        <w:tcW w:w="2343" w:type="dxa"/>
                      </w:tcPr>
                      <w:p w:rsidR="00D035A6" w:rsidRPr="00D035A6" w:rsidRDefault="00D035A6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Marks</w:t>
                        </w:r>
                      </w:p>
                    </w:tc>
                    <w:tc>
                      <w:tcPr>
                        <w:tcW w:w="2344" w:type="dxa"/>
                      </w:tcPr>
                      <w:p w:rsidR="00D035A6" w:rsidRPr="00D035A6" w:rsidRDefault="00D035A6" w:rsidP="00F063D1">
                        <w:pPr>
                          <w:tabs>
                            <w:tab w:val="left" w:pos="1712"/>
                          </w:tabs>
                        </w:pPr>
                        <w:r>
                          <w:t>Number</w:t>
                        </w:r>
                      </w:p>
                    </w:tc>
                  </w:tr>
                </w:tbl>
                <w:p w:rsidR="00B65E60" w:rsidRDefault="00B65E60" w:rsidP="00F063D1">
                  <w:pPr>
                    <w:tabs>
                      <w:tab w:val="left" w:pos="1712"/>
                    </w:tabs>
                    <w:rPr>
                      <w:b/>
                    </w:rPr>
                  </w:pPr>
                </w:p>
              </w:tc>
            </w:tr>
          </w:tbl>
          <w:p w:rsidR="00B01B63" w:rsidRDefault="00B01B63" w:rsidP="00F063D1">
            <w:pPr>
              <w:tabs>
                <w:tab w:val="left" w:pos="1712"/>
              </w:tabs>
              <w:rPr>
                <w:b/>
              </w:rPr>
            </w:pPr>
          </w:p>
        </w:tc>
      </w:tr>
      <w:tr w:rsidR="00BA1CF5" w:rsidTr="00D035A6">
        <w:trPr>
          <w:trHeight w:val="1833"/>
        </w:trPr>
        <w:tc>
          <w:tcPr>
            <w:tcW w:w="5149" w:type="dxa"/>
          </w:tcPr>
          <w:p w:rsidR="00BA1CF5" w:rsidRPr="00B65E60" w:rsidRDefault="00D035A6" w:rsidP="00F063D1">
            <w:pPr>
              <w:tabs>
                <w:tab w:val="left" w:pos="1712"/>
              </w:tabs>
            </w:pPr>
            <w:r>
              <w:t>Parent</w:t>
            </w:r>
          </w:p>
        </w:tc>
        <w:tc>
          <w:tcPr>
            <w:tcW w:w="5149" w:type="dxa"/>
          </w:tcPr>
          <w:p w:rsidR="00BA1CF5" w:rsidRPr="00983857" w:rsidRDefault="00BA1CF5" w:rsidP="00F063D1">
            <w:pPr>
              <w:tabs>
                <w:tab w:val="left" w:pos="1712"/>
              </w:tabs>
            </w:pPr>
          </w:p>
          <w:tbl>
            <w:tblPr>
              <w:tblStyle w:val="TableGrid"/>
              <w:tblW w:w="0" w:type="auto"/>
              <w:tblLook w:val="04A0"/>
            </w:tblPr>
            <w:tblGrid>
              <w:gridCol w:w="2459"/>
              <w:gridCol w:w="2459"/>
            </w:tblGrid>
            <w:tr w:rsidR="00D035A6" w:rsidTr="00D035A6">
              <w:tc>
                <w:tcPr>
                  <w:tcW w:w="2459" w:type="dxa"/>
                </w:tcPr>
                <w:p w:rsidR="00D035A6" w:rsidRDefault="00D035A6" w:rsidP="00F063D1">
                  <w:pPr>
                    <w:tabs>
                      <w:tab w:val="left" w:pos="1712"/>
                    </w:tabs>
                    <w:rPr>
                      <w:b/>
                    </w:rPr>
                  </w:pPr>
                  <w:r>
                    <w:rPr>
                      <w:b/>
                    </w:rPr>
                    <w:t>Field label</w:t>
                  </w:r>
                </w:p>
              </w:tc>
              <w:tc>
                <w:tcPr>
                  <w:tcW w:w="2459" w:type="dxa"/>
                </w:tcPr>
                <w:p w:rsidR="00D035A6" w:rsidRDefault="00D035A6" w:rsidP="00F063D1">
                  <w:pPr>
                    <w:tabs>
                      <w:tab w:val="left" w:pos="1712"/>
                    </w:tabs>
                    <w:rPr>
                      <w:b/>
                    </w:rPr>
                  </w:pPr>
                  <w:r>
                    <w:rPr>
                      <w:b/>
                    </w:rPr>
                    <w:t>Data type</w:t>
                  </w:r>
                </w:p>
              </w:tc>
            </w:tr>
            <w:tr w:rsidR="00D035A6" w:rsidTr="00D035A6">
              <w:tc>
                <w:tcPr>
                  <w:tcW w:w="2459" w:type="dxa"/>
                </w:tcPr>
                <w:p w:rsidR="00D035A6" w:rsidRPr="00D035A6" w:rsidRDefault="00D035A6" w:rsidP="00F063D1">
                  <w:pPr>
                    <w:tabs>
                      <w:tab w:val="left" w:pos="1712"/>
                    </w:tabs>
                  </w:pPr>
                  <w:r>
                    <w:t>Parent Address</w:t>
                  </w:r>
                </w:p>
              </w:tc>
              <w:tc>
                <w:tcPr>
                  <w:tcW w:w="2459" w:type="dxa"/>
                </w:tcPr>
                <w:p w:rsidR="00D035A6" w:rsidRPr="00D035A6" w:rsidRDefault="00D035A6" w:rsidP="00F063D1">
                  <w:pPr>
                    <w:tabs>
                      <w:tab w:val="left" w:pos="1712"/>
                    </w:tabs>
                  </w:pPr>
                  <w:r>
                    <w:t>Text Area</w:t>
                  </w:r>
                </w:p>
              </w:tc>
            </w:tr>
            <w:tr w:rsidR="00D035A6" w:rsidTr="00D035A6">
              <w:tc>
                <w:tcPr>
                  <w:tcW w:w="2459" w:type="dxa"/>
                </w:tcPr>
                <w:p w:rsidR="00D035A6" w:rsidRPr="00D035A6" w:rsidRDefault="00D035A6" w:rsidP="00F063D1">
                  <w:pPr>
                    <w:tabs>
                      <w:tab w:val="left" w:pos="1712"/>
                    </w:tabs>
                  </w:pPr>
                  <w:r>
                    <w:t>Parent Number</w:t>
                  </w:r>
                </w:p>
              </w:tc>
              <w:tc>
                <w:tcPr>
                  <w:tcW w:w="2459" w:type="dxa"/>
                </w:tcPr>
                <w:p w:rsidR="00D035A6" w:rsidRPr="00D035A6" w:rsidRDefault="00D035A6" w:rsidP="00F063D1">
                  <w:pPr>
                    <w:tabs>
                      <w:tab w:val="left" w:pos="1712"/>
                    </w:tabs>
                  </w:pPr>
                  <w:r>
                    <w:t>Phone</w:t>
                  </w:r>
                </w:p>
              </w:tc>
            </w:tr>
          </w:tbl>
          <w:p w:rsidR="00D035A6" w:rsidRDefault="00D035A6" w:rsidP="00F063D1">
            <w:pPr>
              <w:tabs>
                <w:tab w:val="left" w:pos="1712"/>
              </w:tabs>
              <w:rPr>
                <w:b/>
              </w:rPr>
            </w:pPr>
          </w:p>
        </w:tc>
      </w:tr>
    </w:tbl>
    <w:p w:rsidR="00983857" w:rsidRDefault="00983857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Pr="0024470F" w:rsidRDefault="0024470F">
      <w:pPr>
        <w:tabs>
          <w:tab w:val="left" w:pos="1712"/>
        </w:tabs>
        <w:rPr>
          <w:b/>
        </w:rPr>
      </w:pPr>
      <w:r w:rsidRPr="0024470F">
        <w:rPr>
          <w:b/>
        </w:rPr>
        <w:t>3.2              Activity &amp; Screenshot</w:t>
      </w:r>
    </w:p>
    <w:p w:rsidR="00B65E60" w:rsidRPr="005B7D68" w:rsidRDefault="00B31CAD">
      <w:pPr>
        <w:tabs>
          <w:tab w:val="left" w:pos="1712"/>
        </w:tabs>
        <w:rPr>
          <w:color w:val="FF0000"/>
        </w:rPr>
      </w:pPr>
      <w:r w:rsidRPr="005B7D68">
        <w:rPr>
          <w:color w:val="FF0000"/>
        </w:rPr>
        <w:t>Milestone-1: Account activated</w:t>
      </w:r>
    </w:p>
    <w:tbl>
      <w:tblPr>
        <w:tblStyle w:val="TableGrid"/>
        <w:tblW w:w="8193" w:type="dxa"/>
        <w:tblInd w:w="675" w:type="dxa"/>
        <w:tblLook w:val="04A0"/>
      </w:tblPr>
      <w:tblGrid>
        <w:gridCol w:w="8901"/>
      </w:tblGrid>
      <w:tr w:rsidR="00983857" w:rsidTr="0024470F">
        <w:trPr>
          <w:trHeight w:val="326"/>
        </w:trPr>
        <w:tc>
          <w:tcPr>
            <w:tcW w:w="8193" w:type="dxa"/>
          </w:tcPr>
          <w:p w:rsidR="00983857" w:rsidRDefault="0024470F">
            <w:pPr>
              <w:tabs>
                <w:tab w:val="left" w:pos="1712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3063664"/>
                  <wp:effectExtent l="19050" t="0" r="0" b="0"/>
                  <wp:docPr id="27" name="Picture 0" descr="Screenshot (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9)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857" w:rsidRDefault="00983857">
      <w:pPr>
        <w:tabs>
          <w:tab w:val="left" w:pos="1712"/>
        </w:tabs>
      </w:pPr>
    </w:p>
    <w:p w:rsidR="00B31CAD" w:rsidRDefault="00B31CAD">
      <w:pPr>
        <w:tabs>
          <w:tab w:val="left" w:pos="1712"/>
        </w:tabs>
      </w:pPr>
    </w:p>
    <w:p w:rsidR="00B31CAD" w:rsidRPr="005B7D68" w:rsidRDefault="00B31CAD">
      <w:pPr>
        <w:tabs>
          <w:tab w:val="left" w:pos="1712"/>
        </w:tabs>
        <w:rPr>
          <w:color w:val="FF0000"/>
        </w:rPr>
      </w:pPr>
      <w:r w:rsidRPr="005B7D68">
        <w:rPr>
          <w:color w:val="FF0000"/>
        </w:rPr>
        <w:t>Milestone-2: Object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83857" w:rsidTr="00B31CAD">
        <w:trPr>
          <w:trHeight w:val="4952"/>
        </w:trPr>
        <w:tc>
          <w:tcPr>
            <w:tcW w:w="9576" w:type="dxa"/>
          </w:tcPr>
          <w:p w:rsidR="00983857" w:rsidRDefault="00F94CB5" w:rsidP="00983857">
            <w:r>
              <w:rPr>
                <w:noProof/>
              </w:rPr>
              <w:drawing>
                <wp:inline distT="0" distB="0" distL="0" distR="0">
                  <wp:extent cx="6460074" cy="3631721"/>
                  <wp:effectExtent l="19050" t="0" r="0" b="0"/>
                  <wp:docPr id="10" name="Picture 9" descr="Screenshot (1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0)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5777" cy="363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Pr="005B7D68" w:rsidRDefault="00AE7D5F" w:rsidP="00983857">
      <w:pPr>
        <w:rPr>
          <w:color w:val="FF0000"/>
        </w:rPr>
      </w:pPr>
      <w:r w:rsidRPr="005B7D68">
        <w:rPr>
          <w:color w:val="FF0000"/>
        </w:rPr>
        <w:t>Milestone-3: Lightening App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83857" w:rsidTr="00983857">
        <w:trPr>
          <w:trHeight w:val="4255"/>
        </w:trPr>
        <w:tc>
          <w:tcPr>
            <w:tcW w:w="9576" w:type="dxa"/>
          </w:tcPr>
          <w:p w:rsidR="00983857" w:rsidRDefault="00F94CB5">
            <w:pPr>
              <w:tabs>
                <w:tab w:val="left" w:pos="1712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3341370"/>
                  <wp:effectExtent l="19050" t="0" r="0" b="0"/>
                  <wp:docPr id="11" name="Picture 10" descr="Screenshot 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1)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Pr="005B7D68" w:rsidRDefault="00AE7D5F">
      <w:pPr>
        <w:tabs>
          <w:tab w:val="left" w:pos="1712"/>
        </w:tabs>
        <w:rPr>
          <w:color w:val="E36C0A" w:themeColor="accent6" w:themeShade="BF"/>
        </w:rPr>
      </w:pPr>
      <w:r w:rsidRPr="005B7D68">
        <w:rPr>
          <w:color w:val="E36C0A" w:themeColor="accent6" w:themeShade="BF"/>
        </w:rPr>
        <w:t>App Name: School Management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94CB5" w:rsidTr="00F94CB5">
        <w:trPr>
          <w:trHeight w:val="5515"/>
        </w:trPr>
        <w:tc>
          <w:tcPr>
            <w:tcW w:w="9576" w:type="dxa"/>
          </w:tcPr>
          <w:p w:rsidR="00F94CB5" w:rsidRDefault="00F94CB5">
            <w:pPr>
              <w:tabs>
                <w:tab w:val="left" w:pos="1712"/>
              </w:tabs>
            </w:pPr>
            <w:r>
              <w:rPr>
                <w:noProof/>
              </w:rPr>
              <w:drawing>
                <wp:inline distT="0" distB="0" distL="0" distR="0">
                  <wp:extent cx="5943600" cy="3341370"/>
                  <wp:effectExtent l="19050" t="0" r="0" b="0"/>
                  <wp:docPr id="12" name="Picture 11" descr="Screenshot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2)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p w:rsidR="00AE7D5F" w:rsidRDefault="00AE7D5F">
      <w:pPr>
        <w:tabs>
          <w:tab w:val="left" w:pos="1712"/>
        </w:tabs>
      </w:pPr>
      <w:r w:rsidRPr="005B7D68">
        <w:rPr>
          <w:color w:val="FF0000"/>
        </w:rPr>
        <w:t>Milestone-4: Fields and Relationship</w:t>
      </w:r>
      <w:r>
        <w:t xml:space="preserve">  ( fields for school object, student object ,parents object)</w:t>
      </w:r>
    </w:p>
    <w:p w:rsidR="00B65E60" w:rsidRDefault="00B65E60">
      <w:pPr>
        <w:tabs>
          <w:tab w:val="left" w:pos="1712"/>
        </w:tabs>
      </w:pPr>
    </w:p>
    <w:tbl>
      <w:tblPr>
        <w:tblStyle w:val="TableGrid"/>
        <w:tblW w:w="0" w:type="auto"/>
        <w:tblLook w:val="04A0"/>
      </w:tblPr>
      <w:tblGrid>
        <w:gridCol w:w="9576"/>
      </w:tblGrid>
      <w:tr w:rsidR="00F94CB5" w:rsidTr="00F94CB5">
        <w:trPr>
          <w:trHeight w:val="5235"/>
        </w:trPr>
        <w:tc>
          <w:tcPr>
            <w:tcW w:w="9576" w:type="dxa"/>
          </w:tcPr>
          <w:p w:rsidR="00F94CB5" w:rsidRDefault="00F94CB5">
            <w:pPr>
              <w:tabs>
                <w:tab w:val="left" w:pos="1712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3341370"/>
                  <wp:effectExtent l="19050" t="0" r="0" b="0"/>
                  <wp:docPr id="13" name="Picture 12" descr="Screenshot 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3)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tbl>
      <w:tblPr>
        <w:tblStyle w:val="TableGrid"/>
        <w:tblW w:w="0" w:type="auto"/>
        <w:tblLook w:val="04A0"/>
      </w:tblPr>
      <w:tblGrid>
        <w:gridCol w:w="9576"/>
      </w:tblGrid>
      <w:tr w:rsidR="00F94CB5" w:rsidTr="005C7FD4">
        <w:trPr>
          <w:trHeight w:val="5515"/>
        </w:trPr>
        <w:tc>
          <w:tcPr>
            <w:tcW w:w="9576" w:type="dxa"/>
          </w:tcPr>
          <w:p w:rsidR="00F94CB5" w:rsidRDefault="00F94CB5">
            <w:pPr>
              <w:tabs>
                <w:tab w:val="left" w:pos="1712"/>
              </w:tabs>
            </w:pPr>
            <w:r>
              <w:rPr>
                <w:noProof/>
              </w:rPr>
              <w:drawing>
                <wp:inline distT="0" distB="0" distL="0" distR="0">
                  <wp:extent cx="6002188" cy="3433313"/>
                  <wp:effectExtent l="19050" t="0" r="0" b="0"/>
                  <wp:docPr id="14" name="Picture 13" descr="Screenshot (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4)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475" cy="343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p w:rsidR="00B65E60" w:rsidRDefault="00B65E60">
      <w:pPr>
        <w:tabs>
          <w:tab w:val="left" w:pos="1712"/>
        </w:tabs>
      </w:pPr>
    </w:p>
    <w:p w:rsidR="00B65E60" w:rsidRDefault="00B65E60">
      <w:pPr>
        <w:tabs>
          <w:tab w:val="left" w:pos="1712"/>
        </w:tabs>
      </w:pPr>
    </w:p>
    <w:tbl>
      <w:tblPr>
        <w:tblStyle w:val="TableGrid"/>
        <w:tblW w:w="0" w:type="auto"/>
        <w:tblLook w:val="04A0"/>
      </w:tblPr>
      <w:tblGrid>
        <w:gridCol w:w="9576"/>
      </w:tblGrid>
      <w:tr w:rsidR="005C7FD4" w:rsidTr="005C7FD4">
        <w:trPr>
          <w:trHeight w:val="5235"/>
        </w:trPr>
        <w:tc>
          <w:tcPr>
            <w:tcW w:w="9576" w:type="dxa"/>
          </w:tcPr>
          <w:p w:rsidR="005C7FD4" w:rsidRDefault="005C7FD4">
            <w:pPr>
              <w:tabs>
                <w:tab w:val="left" w:pos="1712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026419" cy="3338423"/>
                  <wp:effectExtent l="19050" t="0" r="0" b="0"/>
                  <wp:docPr id="15" name="Picture 14" descr="Screenshot (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)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1739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tbl>
      <w:tblPr>
        <w:tblStyle w:val="TableGrid"/>
        <w:tblW w:w="0" w:type="auto"/>
        <w:tblLook w:val="04A0"/>
      </w:tblPr>
      <w:tblGrid>
        <w:gridCol w:w="9576"/>
      </w:tblGrid>
      <w:tr w:rsidR="005C7FD4" w:rsidTr="005C7FD4">
        <w:trPr>
          <w:trHeight w:val="6366"/>
        </w:trPr>
        <w:tc>
          <w:tcPr>
            <w:tcW w:w="9576" w:type="dxa"/>
          </w:tcPr>
          <w:p w:rsidR="005C7FD4" w:rsidRDefault="005C7FD4">
            <w:pPr>
              <w:tabs>
                <w:tab w:val="left" w:pos="1712"/>
              </w:tabs>
            </w:pPr>
            <w:r>
              <w:rPr>
                <w:noProof/>
              </w:rPr>
              <w:drawing>
                <wp:inline distT="0" distB="0" distL="0" distR="0">
                  <wp:extent cx="5990279" cy="3975683"/>
                  <wp:effectExtent l="19050" t="0" r="0" b="0"/>
                  <wp:docPr id="16" name="Picture 15" descr="Screenshot 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)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7218" cy="398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tbl>
      <w:tblPr>
        <w:tblStyle w:val="TableGrid"/>
        <w:tblW w:w="0" w:type="auto"/>
        <w:tblLook w:val="04A0"/>
      </w:tblPr>
      <w:tblGrid>
        <w:gridCol w:w="9576"/>
      </w:tblGrid>
      <w:tr w:rsidR="005C7FD4" w:rsidTr="005C7FD4">
        <w:trPr>
          <w:trHeight w:val="5093"/>
        </w:trPr>
        <w:tc>
          <w:tcPr>
            <w:tcW w:w="9576" w:type="dxa"/>
          </w:tcPr>
          <w:p w:rsidR="005C7FD4" w:rsidRDefault="00AB73F1">
            <w:pPr>
              <w:tabs>
                <w:tab w:val="left" w:pos="1712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3341370"/>
                  <wp:effectExtent l="19050" t="0" r="0" b="0"/>
                  <wp:docPr id="18" name="Picture 17" descr="Screenshot 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7)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p w:rsidR="00B65E60" w:rsidRDefault="00B65E60">
      <w:pPr>
        <w:tabs>
          <w:tab w:val="left" w:pos="1712"/>
        </w:tabs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B73F1" w:rsidTr="00AB73F1">
        <w:trPr>
          <w:trHeight w:val="5537"/>
        </w:trPr>
        <w:tc>
          <w:tcPr>
            <w:tcW w:w="9576" w:type="dxa"/>
          </w:tcPr>
          <w:p w:rsidR="00AB73F1" w:rsidRDefault="00AB73F1">
            <w:pPr>
              <w:tabs>
                <w:tab w:val="left" w:pos="1712"/>
              </w:tabs>
            </w:pPr>
            <w:r>
              <w:rPr>
                <w:noProof/>
              </w:rPr>
              <w:drawing>
                <wp:inline distT="0" distB="0" distL="0" distR="0">
                  <wp:extent cx="5938356" cy="3459192"/>
                  <wp:effectExtent l="19050" t="0" r="5244" b="0"/>
                  <wp:docPr id="19" name="Picture 18" descr="Screenshot 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8)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p w:rsidR="00B65E60" w:rsidRDefault="00B65E60">
      <w:pPr>
        <w:tabs>
          <w:tab w:val="left" w:pos="1712"/>
        </w:tabs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B73F1" w:rsidTr="00AB73F1">
        <w:trPr>
          <w:trHeight w:val="4668"/>
        </w:trPr>
        <w:tc>
          <w:tcPr>
            <w:tcW w:w="9576" w:type="dxa"/>
          </w:tcPr>
          <w:p w:rsidR="00AB73F1" w:rsidRDefault="00AB73F1">
            <w:pPr>
              <w:tabs>
                <w:tab w:val="left" w:pos="1712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035046" cy="3338423"/>
                  <wp:effectExtent l="19050" t="0" r="3804" b="0"/>
                  <wp:docPr id="20" name="Picture 19" descr="Screenshot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9)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373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p w:rsidR="00B65E60" w:rsidRPr="005B7D68" w:rsidRDefault="00AE7D5F">
      <w:pPr>
        <w:tabs>
          <w:tab w:val="left" w:pos="1712"/>
        </w:tabs>
        <w:rPr>
          <w:color w:val="FF0000"/>
        </w:rPr>
      </w:pPr>
      <w:r w:rsidRPr="005B7D68">
        <w:rPr>
          <w:color w:val="FF0000"/>
        </w:rPr>
        <w:t>Milestone-5: Profile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B73F1" w:rsidTr="00AB73F1">
        <w:trPr>
          <w:trHeight w:val="5963"/>
        </w:trPr>
        <w:tc>
          <w:tcPr>
            <w:tcW w:w="9576" w:type="dxa"/>
          </w:tcPr>
          <w:p w:rsidR="00AB73F1" w:rsidRDefault="00AB73F1">
            <w:pPr>
              <w:tabs>
                <w:tab w:val="left" w:pos="1712"/>
              </w:tabs>
            </w:pPr>
            <w:r>
              <w:rPr>
                <w:noProof/>
              </w:rPr>
              <w:drawing>
                <wp:inline distT="0" distB="0" distL="0" distR="0">
                  <wp:extent cx="5938358" cy="3717985"/>
                  <wp:effectExtent l="19050" t="0" r="5242" b="0"/>
                  <wp:docPr id="21" name="Picture 20" descr="Screenshot 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0)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B73F1" w:rsidTr="00AB73F1">
        <w:trPr>
          <w:trHeight w:val="4952"/>
        </w:trPr>
        <w:tc>
          <w:tcPr>
            <w:tcW w:w="9576" w:type="dxa"/>
          </w:tcPr>
          <w:p w:rsidR="00AB73F1" w:rsidRDefault="00AB73F1">
            <w:pPr>
              <w:tabs>
                <w:tab w:val="left" w:pos="1712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3341370"/>
                  <wp:effectExtent l="19050" t="0" r="0" b="0"/>
                  <wp:docPr id="22" name="Picture 21" descr="Screenshot 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1)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60" w:rsidRDefault="00B65E60">
      <w:pPr>
        <w:tabs>
          <w:tab w:val="left" w:pos="1712"/>
        </w:tabs>
      </w:pPr>
    </w:p>
    <w:p w:rsidR="0024470F" w:rsidRPr="005B7D68" w:rsidRDefault="00AE7D5F">
      <w:pPr>
        <w:tabs>
          <w:tab w:val="left" w:pos="1712"/>
        </w:tabs>
        <w:rPr>
          <w:color w:val="FF0000"/>
        </w:rPr>
      </w:pPr>
      <w:r w:rsidRPr="005B7D68">
        <w:rPr>
          <w:color w:val="FF0000"/>
        </w:rPr>
        <w:t>Milestone-6: Users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24470F" w:rsidTr="0024470F">
        <w:trPr>
          <w:trHeight w:val="5396"/>
        </w:trPr>
        <w:tc>
          <w:tcPr>
            <w:tcW w:w="9576" w:type="dxa"/>
          </w:tcPr>
          <w:p w:rsidR="0024470F" w:rsidRDefault="0024470F">
            <w:pPr>
              <w:tabs>
                <w:tab w:val="left" w:pos="1712"/>
              </w:tabs>
            </w:pPr>
            <w:r>
              <w:rPr>
                <w:noProof/>
              </w:rPr>
              <w:drawing>
                <wp:inline distT="0" distB="0" distL="0" distR="0">
                  <wp:extent cx="5943600" cy="3341370"/>
                  <wp:effectExtent l="19050" t="0" r="0" b="0"/>
                  <wp:docPr id="23" name="Picture 22" descr="Screenshot 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2)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70F" w:rsidRDefault="0024470F">
      <w:pPr>
        <w:tabs>
          <w:tab w:val="left" w:pos="1712"/>
        </w:tabs>
      </w:pPr>
    </w:p>
    <w:p w:rsidR="0024470F" w:rsidRPr="005B7D68" w:rsidRDefault="00AE7D5F">
      <w:pPr>
        <w:tabs>
          <w:tab w:val="left" w:pos="1712"/>
        </w:tabs>
        <w:rPr>
          <w:color w:val="FF0000"/>
        </w:rPr>
      </w:pPr>
      <w:r w:rsidRPr="005B7D68">
        <w:rPr>
          <w:color w:val="FF0000"/>
        </w:rPr>
        <w:t>Milestone-7: Permission sets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24470F" w:rsidTr="0024470F">
        <w:trPr>
          <w:trHeight w:val="5235"/>
        </w:trPr>
        <w:tc>
          <w:tcPr>
            <w:tcW w:w="9576" w:type="dxa"/>
          </w:tcPr>
          <w:p w:rsidR="0024470F" w:rsidRDefault="0024470F">
            <w:pPr>
              <w:tabs>
                <w:tab w:val="left" w:pos="1712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3341370"/>
                  <wp:effectExtent l="19050" t="0" r="0" b="0"/>
                  <wp:docPr id="24" name="Picture 23" descr="Screenshot 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3)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470F" w:rsidRDefault="0024470F">
            <w:pPr>
              <w:tabs>
                <w:tab w:val="left" w:pos="1712"/>
              </w:tabs>
            </w:pPr>
          </w:p>
        </w:tc>
      </w:tr>
    </w:tbl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tbl>
      <w:tblPr>
        <w:tblStyle w:val="TableGrid"/>
        <w:tblW w:w="0" w:type="auto"/>
        <w:tblLook w:val="04A0"/>
      </w:tblPr>
      <w:tblGrid>
        <w:gridCol w:w="9576"/>
      </w:tblGrid>
      <w:tr w:rsidR="0024470F" w:rsidTr="0024470F">
        <w:trPr>
          <w:trHeight w:val="5258"/>
        </w:trPr>
        <w:tc>
          <w:tcPr>
            <w:tcW w:w="9576" w:type="dxa"/>
          </w:tcPr>
          <w:p w:rsidR="0024470F" w:rsidRDefault="0024470F">
            <w:pPr>
              <w:tabs>
                <w:tab w:val="left" w:pos="1712"/>
              </w:tabs>
            </w:pPr>
            <w:r>
              <w:rPr>
                <w:noProof/>
              </w:rPr>
              <w:drawing>
                <wp:inline distT="0" distB="0" distL="0" distR="0">
                  <wp:extent cx="5943600" cy="3341370"/>
                  <wp:effectExtent l="19050" t="0" r="0" b="0"/>
                  <wp:docPr id="25" name="Picture 24" descr="Screenshot 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4)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70F" w:rsidRDefault="0024470F">
      <w:pPr>
        <w:tabs>
          <w:tab w:val="left" w:pos="1712"/>
        </w:tabs>
      </w:pPr>
    </w:p>
    <w:p w:rsidR="0024470F" w:rsidRPr="005B7D68" w:rsidRDefault="00AE7D5F">
      <w:pPr>
        <w:tabs>
          <w:tab w:val="left" w:pos="1712"/>
        </w:tabs>
        <w:rPr>
          <w:color w:val="FF0000"/>
        </w:rPr>
      </w:pPr>
      <w:r w:rsidRPr="005B7D68">
        <w:rPr>
          <w:color w:val="FF0000"/>
        </w:rPr>
        <w:t>Milestone-8: Report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24470F" w:rsidTr="0024470F">
        <w:trPr>
          <w:trHeight w:val="5377"/>
        </w:trPr>
        <w:tc>
          <w:tcPr>
            <w:tcW w:w="9576" w:type="dxa"/>
          </w:tcPr>
          <w:p w:rsidR="0024470F" w:rsidRDefault="0024470F">
            <w:pPr>
              <w:tabs>
                <w:tab w:val="left" w:pos="1712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3341370"/>
                  <wp:effectExtent l="19050" t="0" r="0" b="0"/>
                  <wp:docPr id="26" name="Picture 25" descr="Screenshot (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6)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70F" w:rsidRDefault="0024470F">
      <w:pPr>
        <w:tabs>
          <w:tab w:val="left" w:pos="1712"/>
        </w:tabs>
      </w:pPr>
    </w:p>
    <w:p w:rsidR="0024470F" w:rsidRPr="00181B92" w:rsidRDefault="00181B92">
      <w:pPr>
        <w:tabs>
          <w:tab w:val="left" w:pos="1712"/>
        </w:tabs>
        <w:rPr>
          <w:b/>
        </w:rPr>
      </w:pPr>
      <w:r>
        <w:rPr>
          <w:b/>
        </w:rPr>
        <w:t xml:space="preserve">4.   </w:t>
      </w:r>
      <w:r w:rsidR="00E5701D" w:rsidRPr="00181B92">
        <w:rPr>
          <w:b/>
        </w:rPr>
        <w:t>Trailhead Profile Public URL</w:t>
      </w:r>
    </w:p>
    <w:p w:rsidR="00E5701D" w:rsidRDefault="00181B92">
      <w:pPr>
        <w:tabs>
          <w:tab w:val="left" w:pos="1712"/>
        </w:tabs>
      </w:pPr>
      <w:r>
        <w:t xml:space="preserve">            </w:t>
      </w:r>
      <w:r w:rsidR="001813C9">
        <w:t xml:space="preserve">TEAM LEADER - </w:t>
      </w:r>
      <w:r w:rsidR="001813C9" w:rsidRPr="001813C9">
        <w:t>https://trailblazer.me/id/priyaanan35</w:t>
      </w:r>
      <w:r>
        <w:t xml:space="preserve">   </w:t>
      </w:r>
    </w:p>
    <w:p w:rsidR="00181B92" w:rsidRDefault="00181B92">
      <w:pPr>
        <w:tabs>
          <w:tab w:val="left" w:pos="1712"/>
        </w:tabs>
      </w:pPr>
      <w:r>
        <w:t xml:space="preserve">             TEAM MEMBER 1 –</w:t>
      </w:r>
      <w:r w:rsidR="00DA29C4">
        <w:t xml:space="preserve"> </w:t>
      </w:r>
      <w:r w:rsidR="00DA29C4" w:rsidRPr="00DA29C4">
        <w:t>https://trailblazer.me/id/ssandy122</w:t>
      </w:r>
    </w:p>
    <w:p w:rsidR="00181B92" w:rsidRPr="00B56926" w:rsidRDefault="00181B92">
      <w:pPr>
        <w:tabs>
          <w:tab w:val="left" w:pos="1712"/>
        </w:tabs>
        <w:rPr>
          <w:b/>
          <w:lang w:val="en-IN"/>
        </w:rPr>
      </w:pPr>
      <w:r>
        <w:t xml:space="preserve">             TEAM MEMBER 2 -</w:t>
      </w:r>
      <w:r w:rsidR="005421D1">
        <w:t xml:space="preserve"> </w:t>
      </w:r>
      <w:r w:rsidR="00B56926" w:rsidRPr="00B56926">
        <w:t>https://trailblazer.me/id/yasov2</w:t>
      </w:r>
    </w:p>
    <w:p w:rsidR="00E5701D" w:rsidRDefault="005421D1">
      <w:pPr>
        <w:tabs>
          <w:tab w:val="left" w:pos="1712"/>
        </w:tabs>
      </w:pPr>
      <w:r>
        <w:t xml:space="preserve">            </w:t>
      </w:r>
      <w:r w:rsidR="00181B92">
        <w:t xml:space="preserve"> TEAM MEMBER 3 –</w:t>
      </w:r>
      <w:r w:rsidR="00B56926">
        <w:t xml:space="preserve"> </w:t>
      </w:r>
      <w:r w:rsidR="004C7DC1">
        <w:t xml:space="preserve"> </w:t>
      </w:r>
      <w:r w:rsidR="00B82BF4">
        <w:t xml:space="preserve"> </w:t>
      </w:r>
      <w:r w:rsidR="0093261F" w:rsidRPr="0093261F">
        <w:t>https://trailblazer.me/id/mphysicsca</w:t>
      </w:r>
      <w:r w:rsidR="00B82BF4">
        <w:t xml:space="preserve"> </w:t>
      </w:r>
    </w:p>
    <w:p w:rsidR="00181B92" w:rsidRDefault="00181B92">
      <w:pPr>
        <w:tabs>
          <w:tab w:val="left" w:pos="1712"/>
        </w:tabs>
      </w:pPr>
    </w:p>
    <w:p w:rsidR="00E5701D" w:rsidRPr="006B1E71" w:rsidRDefault="00181B92">
      <w:pPr>
        <w:tabs>
          <w:tab w:val="left" w:pos="1712"/>
        </w:tabs>
        <w:rPr>
          <w:b/>
        </w:rPr>
      </w:pPr>
      <w:r w:rsidRPr="006B1E71">
        <w:rPr>
          <w:b/>
        </w:rPr>
        <w:t>5      ADVANTAGES &amp; DISADVANTAGE</w:t>
      </w:r>
    </w:p>
    <w:p w:rsidR="00181B92" w:rsidRDefault="00181B92">
      <w:pPr>
        <w:tabs>
          <w:tab w:val="left" w:pos="1712"/>
        </w:tabs>
      </w:pPr>
      <w:r w:rsidRPr="006B1E71">
        <w:rPr>
          <w:b/>
        </w:rPr>
        <w:t xml:space="preserve"> ADVANTAGES</w:t>
      </w:r>
      <w:r>
        <w:t>:</w:t>
      </w:r>
    </w:p>
    <w:p w:rsidR="00181B92" w:rsidRDefault="00181B92">
      <w:pPr>
        <w:tabs>
          <w:tab w:val="left" w:pos="1712"/>
        </w:tabs>
      </w:pPr>
      <w:r>
        <w:t>1. UNIFIED VIEW OF THE CONSTITUENTS</w:t>
      </w:r>
    </w:p>
    <w:p w:rsidR="00181B92" w:rsidRDefault="00181B92">
      <w:pPr>
        <w:tabs>
          <w:tab w:val="left" w:pos="1712"/>
        </w:tabs>
      </w:pPr>
      <w:r>
        <w:t>2. CONNECTED EXPERIENCE</w:t>
      </w:r>
    </w:p>
    <w:p w:rsidR="00181B92" w:rsidRDefault="00181B92">
      <w:pPr>
        <w:tabs>
          <w:tab w:val="left" w:pos="1712"/>
        </w:tabs>
      </w:pPr>
      <w:r>
        <w:t>3. SIMPLIFIED STUDENT RECRUITMENT</w:t>
      </w:r>
    </w:p>
    <w:p w:rsidR="00181B92" w:rsidRDefault="00181B92">
      <w:pPr>
        <w:tabs>
          <w:tab w:val="left" w:pos="1712"/>
        </w:tabs>
      </w:pPr>
      <w:r>
        <w:t>4. SUPPORT STUDENTS</w:t>
      </w:r>
    </w:p>
    <w:p w:rsidR="00181B92" w:rsidRDefault="00181B92">
      <w:pPr>
        <w:tabs>
          <w:tab w:val="left" w:pos="1712"/>
        </w:tabs>
      </w:pPr>
      <w:r>
        <w:t>5. 1:1 CUSTOMIZED STUDENT EXPERIENCE</w:t>
      </w:r>
    </w:p>
    <w:p w:rsidR="00181B92" w:rsidRDefault="00181B92">
      <w:pPr>
        <w:tabs>
          <w:tab w:val="left" w:pos="1712"/>
        </w:tabs>
      </w:pPr>
    </w:p>
    <w:p w:rsidR="00181B92" w:rsidRPr="006B1E71" w:rsidRDefault="00181B92">
      <w:pPr>
        <w:tabs>
          <w:tab w:val="left" w:pos="1712"/>
        </w:tabs>
        <w:rPr>
          <w:b/>
        </w:rPr>
      </w:pPr>
      <w:r w:rsidRPr="006B1E71">
        <w:rPr>
          <w:b/>
        </w:rPr>
        <w:t>DISADVANTAGES:</w:t>
      </w:r>
    </w:p>
    <w:p w:rsidR="00181B92" w:rsidRDefault="006B1E71">
      <w:pPr>
        <w:tabs>
          <w:tab w:val="left" w:pos="1712"/>
        </w:tabs>
      </w:pPr>
      <w:r>
        <w:t>1. EXPENSIVE</w:t>
      </w:r>
    </w:p>
    <w:p w:rsidR="006B1E71" w:rsidRDefault="006B1E71">
      <w:pPr>
        <w:tabs>
          <w:tab w:val="left" w:pos="1712"/>
        </w:tabs>
      </w:pPr>
      <w:r>
        <w:t>2. CONFIGURATION AND SETUP IS COMPLEX AND TIME CONSUMING</w:t>
      </w:r>
    </w:p>
    <w:p w:rsidR="006B1E71" w:rsidRDefault="006B1E71">
      <w:pPr>
        <w:tabs>
          <w:tab w:val="left" w:pos="1712"/>
        </w:tabs>
      </w:pPr>
      <w:r>
        <w:t>3. MENTOR SUPPORT DURING PROJECT TIME HAS VERY POOR</w:t>
      </w:r>
    </w:p>
    <w:p w:rsidR="006B1E71" w:rsidRDefault="006B1E71">
      <w:pPr>
        <w:tabs>
          <w:tab w:val="left" w:pos="1712"/>
        </w:tabs>
      </w:pPr>
      <w:r>
        <w:t>4. THE LEARNING CURVE SEEMS TO BE NEVER END</w:t>
      </w:r>
    </w:p>
    <w:p w:rsidR="006B1E71" w:rsidRDefault="006B1E71">
      <w:pPr>
        <w:tabs>
          <w:tab w:val="left" w:pos="1712"/>
        </w:tabs>
      </w:pPr>
    </w:p>
    <w:p w:rsidR="006B1E71" w:rsidRDefault="006B1E71">
      <w:pPr>
        <w:tabs>
          <w:tab w:val="left" w:pos="1712"/>
        </w:tabs>
      </w:pPr>
    </w:p>
    <w:p w:rsidR="0024470F" w:rsidRPr="00F34FC6" w:rsidRDefault="006B1E71">
      <w:pPr>
        <w:tabs>
          <w:tab w:val="left" w:pos="1712"/>
        </w:tabs>
        <w:rPr>
          <w:b/>
        </w:rPr>
      </w:pPr>
      <w:r w:rsidRPr="00F34FC6">
        <w:rPr>
          <w:b/>
        </w:rPr>
        <w:t>6          APPLICATIONS</w:t>
      </w:r>
    </w:p>
    <w:p w:rsidR="00F34FC6" w:rsidRPr="00890420" w:rsidRDefault="006B1E71" w:rsidP="00890420">
      <w:r>
        <w:t xml:space="preserve">          THIS SALESFORCE CRM APPLICATION OF SCHOOL /COLLEGE IS FOR THE PURPOSE OF SCHOOL /</w:t>
      </w:r>
      <w:r w:rsidR="00F34FC6">
        <w:t xml:space="preserve"> </w:t>
      </w:r>
      <w:r w:rsidR="00865243">
        <w:t xml:space="preserve">COLLEGE </w:t>
      </w:r>
      <w:r>
        <w:t>TO MAITAIN RELETIONSHIP BETWEEN SCHOOL MANAGEMENT , STUDENTS ,</w:t>
      </w:r>
      <w:r w:rsidR="00F34FC6">
        <w:t xml:space="preserve"> </w:t>
      </w:r>
      <w:r>
        <w:t xml:space="preserve"> PARENTS . </w:t>
      </w:r>
    </w:p>
    <w:p w:rsidR="00F34FC6" w:rsidRDefault="00F34FC6">
      <w:pPr>
        <w:tabs>
          <w:tab w:val="left" w:pos="1712"/>
        </w:tabs>
      </w:pPr>
    </w:p>
    <w:p w:rsidR="00F34FC6" w:rsidRPr="00F34FC6" w:rsidRDefault="00F34FC6" w:rsidP="00171C0F">
      <w:pPr>
        <w:tabs>
          <w:tab w:val="left" w:pos="1712"/>
          <w:tab w:val="center" w:pos="4680"/>
        </w:tabs>
        <w:rPr>
          <w:b/>
        </w:rPr>
      </w:pPr>
      <w:r w:rsidRPr="00F34FC6">
        <w:rPr>
          <w:b/>
        </w:rPr>
        <w:t>7           CONCLUSION</w:t>
      </w:r>
      <w:r w:rsidR="00171C0F">
        <w:rPr>
          <w:b/>
        </w:rPr>
        <w:tab/>
      </w:r>
    </w:p>
    <w:p w:rsidR="00F34FC6" w:rsidRDefault="00F34FC6">
      <w:pPr>
        <w:tabs>
          <w:tab w:val="left" w:pos="1712"/>
        </w:tabs>
      </w:pPr>
      <w:r>
        <w:t xml:space="preserve">       A CRM SYSTEM HELPS YOU KEEP YOUR CUSTOMERS CONTACT DETAILS UP TO DATE , TRACK EVERY INTERACTION THEY HAVE WITH TYOUR BUSINESS , AND MANAGE THEIR ACCOUNTS.</w:t>
      </w:r>
    </w:p>
    <w:p w:rsidR="00F34FC6" w:rsidRDefault="00F34FC6">
      <w:pPr>
        <w:tabs>
          <w:tab w:val="left" w:pos="1712"/>
        </w:tabs>
      </w:pPr>
    </w:p>
    <w:p w:rsidR="00F34FC6" w:rsidRPr="00890420" w:rsidRDefault="00F34FC6">
      <w:pPr>
        <w:tabs>
          <w:tab w:val="left" w:pos="1712"/>
        </w:tabs>
        <w:rPr>
          <w:b/>
        </w:rPr>
      </w:pPr>
      <w:r w:rsidRPr="00890420">
        <w:rPr>
          <w:b/>
        </w:rPr>
        <w:t>8           FUTURE SCOPE</w:t>
      </w:r>
    </w:p>
    <w:p w:rsidR="00F34FC6" w:rsidRDefault="00F34FC6">
      <w:pPr>
        <w:tabs>
          <w:tab w:val="left" w:pos="1712"/>
        </w:tabs>
      </w:pPr>
      <w:r>
        <w:t xml:space="preserve">           </w:t>
      </w:r>
      <w:r w:rsidR="00890420">
        <w:t>THE RIGHT SALESFORCE TRAINING PROPS US AHEAD IN A NICHE AREA WHERE THE SCOPE FOR CAREER GROWTH AND SALARY IS SKY – HIGH.</w:t>
      </w:r>
    </w:p>
    <w:p w:rsidR="00F34FC6" w:rsidRDefault="00F34FC6">
      <w:pPr>
        <w:tabs>
          <w:tab w:val="left" w:pos="1712"/>
        </w:tabs>
      </w:pPr>
    </w:p>
    <w:p w:rsidR="00F34FC6" w:rsidRDefault="00F34FC6">
      <w:pPr>
        <w:tabs>
          <w:tab w:val="left" w:pos="1712"/>
        </w:tabs>
      </w:pPr>
    </w:p>
    <w:p w:rsidR="00F34FC6" w:rsidRDefault="00F34FC6">
      <w:pPr>
        <w:tabs>
          <w:tab w:val="left" w:pos="1712"/>
        </w:tabs>
      </w:pPr>
    </w:p>
    <w:p w:rsidR="00F34FC6" w:rsidRDefault="00F34FC6">
      <w:pPr>
        <w:tabs>
          <w:tab w:val="left" w:pos="1712"/>
        </w:tabs>
      </w:pPr>
    </w:p>
    <w:p w:rsidR="00F34FC6" w:rsidRDefault="00F34FC6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p w:rsidR="0024470F" w:rsidRDefault="0024470F">
      <w:pPr>
        <w:tabs>
          <w:tab w:val="left" w:pos="1712"/>
        </w:tabs>
      </w:pPr>
    </w:p>
    <w:sectPr w:rsidR="0024470F" w:rsidSect="00B01B63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2922" w:rsidRDefault="00842922" w:rsidP="0069399A">
      <w:pPr>
        <w:spacing w:after="0" w:line="240" w:lineRule="auto"/>
      </w:pPr>
      <w:r>
        <w:separator/>
      </w:r>
    </w:p>
  </w:endnote>
  <w:endnote w:type="continuationSeparator" w:id="1">
    <w:p w:rsidR="00842922" w:rsidRDefault="00842922" w:rsidP="00693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2922" w:rsidRDefault="00842922" w:rsidP="0069399A">
      <w:pPr>
        <w:spacing w:after="0" w:line="240" w:lineRule="auto"/>
      </w:pPr>
      <w:r>
        <w:separator/>
      </w:r>
    </w:p>
  </w:footnote>
  <w:footnote w:type="continuationSeparator" w:id="1">
    <w:p w:rsidR="00842922" w:rsidRDefault="00842922" w:rsidP="006939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362A24"/>
    <w:multiLevelType w:val="hybridMultilevel"/>
    <w:tmpl w:val="A0021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ttachedTemplate r:id="rId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B1E71"/>
    <w:rsid w:val="00171C0F"/>
    <w:rsid w:val="001813C9"/>
    <w:rsid w:val="00181B92"/>
    <w:rsid w:val="001F090B"/>
    <w:rsid w:val="00235D97"/>
    <w:rsid w:val="0024470F"/>
    <w:rsid w:val="00254141"/>
    <w:rsid w:val="00384408"/>
    <w:rsid w:val="004B79D0"/>
    <w:rsid w:val="004C5778"/>
    <w:rsid w:val="004C7DC1"/>
    <w:rsid w:val="005421D1"/>
    <w:rsid w:val="005B7D68"/>
    <w:rsid w:val="005C7FD4"/>
    <w:rsid w:val="0069399A"/>
    <w:rsid w:val="006B1E71"/>
    <w:rsid w:val="00770F7F"/>
    <w:rsid w:val="007B7B28"/>
    <w:rsid w:val="007D6D1E"/>
    <w:rsid w:val="00842922"/>
    <w:rsid w:val="00865243"/>
    <w:rsid w:val="00890420"/>
    <w:rsid w:val="0093261F"/>
    <w:rsid w:val="009608C3"/>
    <w:rsid w:val="00983857"/>
    <w:rsid w:val="00A93721"/>
    <w:rsid w:val="00AB73F1"/>
    <w:rsid w:val="00AE7D5F"/>
    <w:rsid w:val="00B01B63"/>
    <w:rsid w:val="00B31CAD"/>
    <w:rsid w:val="00B56926"/>
    <w:rsid w:val="00B65E60"/>
    <w:rsid w:val="00B82BF4"/>
    <w:rsid w:val="00BA1CF5"/>
    <w:rsid w:val="00CC48B3"/>
    <w:rsid w:val="00D035A6"/>
    <w:rsid w:val="00D14C9C"/>
    <w:rsid w:val="00DA29C4"/>
    <w:rsid w:val="00E31F21"/>
    <w:rsid w:val="00E5701D"/>
    <w:rsid w:val="00EF1470"/>
    <w:rsid w:val="00F063D1"/>
    <w:rsid w:val="00F34FC6"/>
    <w:rsid w:val="00F57CB5"/>
    <w:rsid w:val="00F94C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1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3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9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3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399A"/>
  </w:style>
  <w:style w:type="paragraph" w:styleId="Footer">
    <w:name w:val="footer"/>
    <w:basedOn w:val="Normal"/>
    <w:link w:val="FooterChar"/>
    <w:uiPriority w:val="99"/>
    <w:semiHidden/>
    <w:unhideWhenUsed/>
    <w:rsid w:val="00693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399A"/>
  </w:style>
  <w:style w:type="table" w:styleId="TableGrid">
    <w:name w:val="Table Grid"/>
    <w:basedOn w:val="TableNormal"/>
    <w:uiPriority w:val="59"/>
    <w:rsid w:val="00CC48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PROJECT%20REPOR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REPORT TEMPLATE</Template>
  <TotalTime>129</TotalTime>
  <Pages>14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2023-04-13T04:22:00Z</dcterms:created>
  <dcterms:modified xsi:type="dcterms:W3CDTF">2023-04-13T11:47:00Z</dcterms:modified>
</cp:coreProperties>
</file>